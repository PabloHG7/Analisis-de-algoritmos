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Look w:val="0600" w:firstRow="0" w:lastRow="0" w:firstColumn="0" w:lastColumn="0" w:noHBand="1" w:noVBand="1"/>
      </w:tblPr>
      <w:tblGrid>
        <w:gridCol w:w="5104"/>
        <w:gridCol w:w="141"/>
        <w:gridCol w:w="5812"/>
      </w:tblGrid>
      <w:tr w:rsidR="00A81248" w:rsidRPr="0000352C" w14:paraId="7B161E9C" w14:textId="77777777" w:rsidTr="00541B09">
        <w:tc>
          <w:tcPr>
            <w:tcW w:w="5104" w:type="dxa"/>
          </w:tcPr>
          <w:p w14:paraId="657BB894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  <w:tc>
          <w:tcPr>
            <w:tcW w:w="5953" w:type="dxa"/>
            <w:gridSpan w:val="2"/>
          </w:tcPr>
          <w:p w14:paraId="5664FBA0" w14:textId="77777777" w:rsidR="00A81248" w:rsidRPr="0000352C" w:rsidRDefault="00A81248" w:rsidP="00A81248">
            <w:pPr>
              <w:pStyle w:val="Delimitadorgrfico"/>
              <w:rPr>
                <w:noProof/>
              </w:rPr>
            </w:pPr>
          </w:p>
        </w:tc>
      </w:tr>
      <w:tr w:rsidR="00A81248" w:rsidRPr="0000352C" w14:paraId="3683BD1E" w14:textId="77777777" w:rsidTr="00541B09">
        <w:trPr>
          <w:trHeight w:val="2719"/>
        </w:trPr>
        <w:tc>
          <w:tcPr>
            <w:tcW w:w="5245" w:type="dxa"/>
            <w:gridSpan w:val="2"/>
          </w:tcPr>
          <w:p w14:paraId="1AA13FAF" w14:textId="4EA7FB09" w:rsidR="00A81248" w:rsidRPr="00C81A11" w:rsidRDefault="00541B09" w:rsidP="00C66528">
            <w:pPr>
              <w:pStyle w:val="Ttulo1"/>
              <w:rPr>
                <w:noProof/>
                <w:sz w:val="80"/>
                <w:szCs w:val="80"/>
              </w:rPr>
            </w:pPr>
            <w:r>
              <w:rPr>
                <w:noProof/>
                <w:color w:val="000000" w:themeColor="text1"/>
                <w:sz w:val="80"/>
                <w:szCs w:val="8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Heurísticas voraces</w:t>
            </w:r>
          </w:p>
        </w:tc>
        <w:tc>
          <w:tcPr>
            <w:tcW w:w="5812" w:type="dxa"/>
          </w:tcPr>
          <w:p w14:paraId="3714DD8A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613ED2BB" w14:textId="77777777" w:rsidTr="00541B09">
        <w:trPr>
          <w:trHeight w:val="8509"/>
        </w:trPr>
        <w:tc>
          <w:tcPr>
            <w:tcW w:w="5104" w:type="dxa"/>
          </w:tcPr>
          <w:p w14:paraId="76FAF466" w14:textId="77777777" w:rsidR="00A81248" w:rsidRPr="0000352C" w:rsidRDefault="00A81248">
            <w:pPr>
              <w:rPr>
                <w:noProof/>
              </w:rPr>
            </w:pPr>
            <w:r w:rsidRPr="0000352C">
              <w:rPr>
                <w:noProof/>
                <w:lang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B39A911" wp14:editId="1E17DC1A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upo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a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ángulo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a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20B9F09" id="Grupo 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">
                      <v:shape id="Forma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ángulo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a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953" w:type="dxa"/>
            <w:gridSpan w:val="2"/>
          </w:tcPr>
          <w:p w14:paraId="147ED85B" w14:textId="77777777" w:rsidR="00A81248" w:rsidRPr="0000352C" w:rsidRDefault="00A81248">
            <w:pPr>
              <w:rPr>
                <w:noProof/>
              </w:rPr>
            </w:pPr>
          </w:p>
        </w:tc>
      </w:tr>
      <w:tr w:rsidR="00A81248" w:rsidRPr="0000352C" w14:paraId="2A832836" w14:textId="77777777" w:rsidTr="00541B09">
        <w:trPr>
          <w:trHeight w:val="1299"/>
        </w:trPr>
        <w:tc>
          <w:tcPr>
            <w:tcW w:w="5104" w:type="dxa"/>
          </w:tcPr>
          <w:p w14:paraId="42272833" w14:textId="77777777" w:rsidR="00A81248" w:rsidRPr="00C81A11" w:rsidRDefault="00A81248">
            <w:pPr>
              <w:rPr>
                <w:noProof/>
                <w:color w:val="123869" w:themeColor="accent1"/>
                <w:sz w:val="40"/>
                <w:szCs w:val="40"/>
              </w:rPr>
            </w:pPr>
          </w:p>
        </w:tc>
        <w:tc>
          <w:tcPr>
            <w:tcW w:w="5953" w:type="dxa"/>
            <w:gridSpan w:val="2"/>
          </w:tcPr>
          <w:p w14:paraId="733E0551" w14:textId="740D07EE" w:rsidR="00A81248" w:rsidRPr="00C81A11" w:rsidRDefault="00C81A11" w:rsidP="00A81248">
            <w:pPr>
              <w:pStyle w:val="Ttulo2"/>
              <w:rPr>
                <w:noProof/>
                <w:color w:val="123869" w:themeColor="accent1"/>
                <w:sz w:val="40"/>
                <w:szCs w:val="40"/>
              </w:rPr>
            </w:pPr>
            <w:r w:rsidRPr="00C81A11">
              <w:rPr>
                <w:noProof/>
                <w:color w:val="123869" w:themeColor="accent1"/>
                <w:sz w:val="40"/>
                <w:szCs w:val="40"/>
              </w:rPr>
              <w:t>17 de enero de 2023</w:t>
            </w:r>
          </w:p>
          <w:p w14:paraId="32F63464" w14:textId="77777777" w:rsidR="00C81A11" w:rsidRPr="00C81A11" w:rsidRDefault="00C81A11" w:rsidP="00C81A11">
            <w:pPr>
              <w:rPr>
                <w:color w:val="123869" w:themeColor="accent1"/>
              </w:rPr>
            </w:pPr>
          </w:p>
          <w:p w14:paraId="6E380BB2" w14:textId="77777777" w:rsidR="00C81A11" w:rsidRPr="00C81A11" w:rsidRDefault="00C81A11" w:rsidP="00C81A11">
            <w:pPr>
              <w:pStyle w:val="Ttulo2"/>
              <w:rPr>
                <w:noProof/>
                <w:color w:val="123869" w:themeColor="accent1"/>
                <w:sz w:val="40"/>
                <w:szCs w:val="40"/>
              </w:rPr>
            </w:pPr>
            <w:r w:rsidRPr="00C81A11">
              <w:rPr>
                <w:noProof/>
                <w:color w:val="123869" w:themeColor="accent1"/>
                <w:sz w:val="40"/>
                <w:szCs w:val="40"/>
              </w:rPr>
              <w:t>Analisis y Diseño de Algoritmos</w:t>
            </w:r>
          </w:p>
          <w:p w14:paraId="2D5ED7A2" w14:textId="0BD10EF9" w:rsidR="00C81A11" w:rsidRPr="00C81A11" w:rsidRDefault="00C81A11" w:rsidP="00C81A11">
            <w:pPr>
              <w:rPr>
                <w:color w:val="123869" w:themeColor="accent1"/>
              </w:rPr>
            </w:pPr>
          </w:p>
        </w:tc>
      </w:tr>
      <w:tr w:rsidR="00A81248" w:rsidRPr="0000352C" w14:paraId="4DC18543" w14:textId="77777777" w:rsidTr="00541B09">
        <w:trPr>
          <w:trHeight w:val="2231"/>
        </w:trPr>
        <w:tc>
          <w:tcPr>
            <w:tcW w:w="5104" w:type="dxa"/>
          </w:tcPr>
          <w:p w14:paraId="04AA689A" w14:textId="77777777" w:rsidR="00A81248" w:rsidRPr="00C81A11" w:rsidRDefault="00A81248">
            <w:pPr>
              <w:rPr>
                <w:noProof/>
                <w:color w:val="123869" w:themeColor="accent1"/>
                <w:sz w:val="40"/>
                <w:szCs w:val="40"/>
              </w:rPr>
            </w:pPr>
          </w:p>
        </w:tc>
        <w:tc>
          <w:tcPr>
            <w:tcW w:w="5953" w:type="dxa"/>
            <w:gridSpan w:val="2"/>
          </w:tcPr>
          <w:p w14:paraId="187B8C47" w14:textId="26C20FEE" w:rsidR="00A81248" w:rsidRPr="00C81A11" w:rsidRDefault="00C81A11" w:rsidP="00A81248">
            <w:pPr>
              <w:pStyle w:val="Ttulo2"/>
              <w:rPr>
                <w:noProof/>
                <w:color w:val="123869" w:themeColor="accent1"/>
                <w:sz w:val="40"/>
                <w:szCs w:val="40"/>
              </w:rPr>
            </w:pPr>
            <w:r w:rsidRPr="00C81A11">
              <w:rPr>
                <w:noProof/>
                <w:color w:val="123869" w:themeColor="accent1"/>
                <w:sz w:val="40"/>
                <w:szCs w:val="40"/>
              </w:rPr>
              <w:t>Herrera Guadarrama Juan Pablo</w:t>
            </w:r>
            <w:r w:rsidR="00C66528" w:rsidRPr="00C81A11">
              <w:rPr>
                <w:noProof/>
                <w:color w:val="123869" w:themeColor="accent1"/>
                <w:sz w:val="40"/>
                <w:szCs w:val="40"/>
                <w:lang w:bidi="es-ES"/>
              </w:rPr>
              <w:t xml:space="preserve"> </w:t>
            </w:r>
          </w:p>
          <w:p w14:paraId="56C13956" w14:textId="6171F8FF" w:rsidR="00A81248" w:rsidRPr="00C81A11" w:rsidRDefault="00A81248" w:rsidP="00A81248">
            <w:pPr>
              <w:pStyle w:val="Ttulo2"/>
              <w:rPr>
                <w:noProof/>
                <w:color w:val="123869" w:themeColor="accent1"/>
                <w:sz w:val="40"/>
                <w:szCs w:val="40"/>
              </w:rPr>
            </w:pPr>
          </w:p>
        </w:tc>
      </w:tr>
    </w:tbl>
    <w:p w14:paraId="14224032" w14:textId="77777777" w:rsidR="000C4ED1" w:rsidRPr="0000352C" w:rsidRDefault="000C4ED1">
      <w:pPr>
        <w:rPr>
          <w:noProof/>
        </w:rPr>
      </w:pPr>
    </w:p>
    <w:p w14:paraId="4DE90720" w14:textId="77777777" w:rsidR="00FB65B8" w:rsidRPr="0000352C" w:rsidRDefault="00FB65B8" w:rsidP="00A24793">
      <w:pPr>
        <w:rPr>
          <w:noProof/>
        </w:rPr>
      </w:pPr>
    </w:p>
    <w:p w14:paraId="5A3DB4FE" w14:textId="77777777" w:rsidR="00A24793" w:rsidRPr="0000352C" w:rsidRDefault="00A24793">
      <w:pPr>
        <w:rPr>
          <w:noProof/>
        </w:rPr>
      </w:pPr>
    </w:p>
    <w:p w14:paraId="7FDEF1DE" w14:textId="18867501" w:rsidR="00C81A11" w:rsidRDefault="00541B09" w:rsidP="00862BD0">
      <w:pPr>
        <w:pStyle w:val="Ttulo3"/>
        <w:numPr>
          <w:ilvl w:val="0"/>
          <w:numId w:val="2"/>
        </w:numPr>
        <w:rPr>
          <w:noProof/>
        </w:rPr>
      </w:pPr>
      <w:r>
        <w:rPr>
          <w:noProof/>
        </w:rPr>
        <w:t xml:space="preserve"> Heruísticas voraces</w:t>
      </w:r>
    </w:p>
    <w:p w14:paraId="3DF5DCBC" w14:textId="1C21EB05" w:rsidR="00C81A11" w:rsidRDefault="00C81A11" w:rsidP="00C81A11"/>
    <w:p w14:paraId="5C41E6AC" w14:textId="713A6FC9" w:rsidR="00C81A11" w:rsidRPr="00650524" w:rsidRDefault="00650524" w:rsidP="00650524">
      <w:pPr>
        <w:jc w:val="both"/>
        <w:rPr>
          <w:rFonts w:ascii="Arial" w:hAnsi="Arial" w:cs="Arial"/>
        </w:rPr>
      </w:pPr>
      <w:r w:rsidRPr="00650524">
        <w:rPr>
          <w:rFonts w:ascii="Arial" w:hAnsi="Arial" w:cs="Arial"/>
        </w:rPr>
        <w:t xml:space="preserve">En ciencias de la computación, un algoritmo voraz (también conocido como goloso, ávido, devorador o </w:t>
      </w:r>
      <w:proofErr w:type="spellStart"/>
      <w:r w:rsidRPr="00650524">
        <w:rPr>
          <w:rFonts w:ascii="Arial" w:hAnsi="Arial" w:cs="Arial"/>
        </w:rPr>
        <w:t>greedy</w:t>
      </w:r>
      <w:proofErr w:type="spellEnd"/>
      <w:r w:rsidRPr="00650524">
        <w:rPr>
          <w:rFonts w:ascii="Arial" w:hAnsi="Arial" w:cs="Arial"/>
        </w:rPr>
        <w:t>) es una estrategia de búsqueda por la cual se sigue una heurística consistente en elegir la opción óptima en cada paso local con la esperanza de llegar a una solución general óptima</w:t>
      </w:r>
    </w:p>
    <w:p w14:paraId="49E2BCD3" w14:textId="77777777" w:rsidR="00862BD0" w:rsidRDefault="00862BD0" w:rsidP="00862BD0">
      <w:pPr>
        <w:pStyle w:val="Ttulo3"/>
      </w:pPr>
    </w:p>
    <w:p w14:paraId="3ACF247B" w14:textId="7F7487D9" w:rsidR="00C81A11" w:rsidRDefault="00541B09" w:rsidP="00541B09">
      <w:pPr>
        <w:pStyle w:val="Ttulo3"/>
        <w:numPr>
          <w:ilvl w:val="0"/>
          <w:numId w:val="2"/>
        </w:numPr>
      </w:pPr>
      <w:r>
        <w:t xml:space="preserve"> </w:t>
      </w:r>
      <w:r w:rsidR="00852E12">
        <w:t>Análisis</w:t>
      </w:r>
      <w:r w:rsidR="00C81A11">
        <w:t xml:space="preserve"> y diseño</w:t>
      </w:r>
    </w:p>
    <w:p w14:paraId="348C93EE" w14:textId="69DF6E53" w:rsidR="00852E12" w:rsidRDefault="00852E12" w:rsidP="00852E12"/>
    <w:p w14:paraId="3B984D2E" w14:textId="3301AC4E" w:rsidR="00650524" w:rsidRPr="00650524" w:rsidRDefault="00650524" w:rsidP="00852E12">
      <w:pPr>
        <w:rPr>
          <w:rFonts w:ascii="Arial" w:hAnsi="Arial" w:cs="Arial"/>
        </w:rPr>
      </w:pPr>
      <w:r w:rsidRPr="00650524">
        <w:rPr>
          <w:rFonts w:ascii="Arial" w:hAnsi="Arial" w:cs="Arial"/>
        </w:rPr>
        <w:t>Kruskal: Árbol de recubrimiento mínimo</w:t>
      </w:r>
    </w:p>
    <w:p w14:paraId="0CF96536" w14:textId="623BF730" w:rsidR="00650524" w:rsidRPr="00650524" w:rsidRDefault="00650524" w:rsidP="00852E12">
      <w:pPr>
        <w:rPr>
          <w:rFonts w:ascii="Arial" w:hAnsi="Arial" w:cs="Arial"/>
        </w:rPr>
      </w:pPr>
    </w:p>
    <w:p w14:paraId="3186D7E3" w14:textId="0D7C6A7A" w:rsidR="00650524" w:rsidRPr="00650524" w:rsidRDefault="00650524" w:rsidP="00852E12">
      <w:pPr>
        <w:rPr>
          <w:rFonts w:ascii="Arial" w:hAnsi="Arial" w:cs="Arial"/>
        </w:rPr>
      </w:pPr>
      <w:r w:rsidRPr="00650524">
        <w:rPr>
          <w:rFonts w:ascii="Arial" w:hAnsi="Arial" w:cs="Arial"/>
        </w:rPr>
        <w:t>En seudocódigo:</w:t>
      </w:r>
    </w:p>
    <w:p w14:paraId="1B9A0D43" w14:textId="385FB9C3" w:rsidR="00650524" w:rsidRPr="00650524" w:rsidRDefault="00650524" w:rsidP="00650524">
      <w:p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Método Kruskal</w:t>
      </w:r>
      <w:r>
        <w:rPr>
          <w:rFonts w:ascii="Arial" w:eastAsia="Times New Roman" w:hAnsi="Arial" w:cs="Arial"/>
          <w:color w:val="000000"/>
          <w:lang w:val="es-MX" w:eastAsia="es-MX"/>
        </w:rPr>
        <w:t xml:space="preserve"> </w:t>
      </w:r>
      <w:r w:rsidRPr="00650524">
        <w:rPr>
          <w:rFonts w:ascii="Arial" w:eastAsia="Times New Roman" w:hAnsi="Arial" w:cs="Arial"/>
          <w:color w:val="000000"/>
          <w:lang w:val="es-MX" w:eastAsia="es-MX"/>
        </w:rPr>
        <w:t>(Grafo)</w:t>
      </w:r>
    </w:p>
    <w:p w14:paraId="1AF955BE" w14:textId="77777777" w:rsidR="00650524" w:rsidRDefault="00650524" w:rsidP="00650524">
      <w:pPr>
        <w:pStyle w:val="Prrafodelista"/>
        <w:numPr>
          <w:ilvl w:val="0"/>
          <w:numId w:val="5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Se inicializa el árbol de expansión mínima vacío                               </w:t>
      </w:r>
    </w:p>
    <w:p w14:paraId="2B5F80D6" w14:textId="77777777" w:rsidR="00650524" w:rsidRDefault="00650524" w:rsidP="00650524">
      <w:pPr>
        <w:pStyle w:val="Prrafodelista"/>
        <w:numPr>
          <w:ilvl w:val="0"/>
          <w:numId w:val="5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Se inicializa una estructura de unión-búsqueda                                                    </w:t>
      </w:r>
    </w:p>
    <w:p w14:paraId="5EDBC36A" w14:textId="65849BF2" w:rsidR="00650524" w:rsidRPr="00650524" w:rsidRDefault="00650524" w:rsidP="00650524">
      <w:pPr>
        <w:pStyle w:val="Prrafodelista"/>
        <w:numPr>
          <w:ilvl w:val="0"/>
          <w:numId w:val="5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Se ordenan las aristas de menor a mayor peso                                                     </w:t>
      </w:r>
    </w:p>
    <w:p w14:paraId="2FE48F9A" w14:textId="39C83F23" w:rsidR="00650524" w:rsidRPr="00650524" w:rsidRDefault="00650524" w:rsidP="00650524">
      <w:pPr>
        <w:pStyle w:val="Prrafodelista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Para cada arista a que une 2 vértices (u, v)</w:t>
      </w:r>
    </w:p>
    <w:p w14:paraId="6E65D578" w14:textId="4C81773E" w:rsidR="00650524" w:rsidRPr="00650524" w:rsidRDefault="00650524" w:rsidP="00650524">
      <w:pPr>
        <w:pStyle w:val="Prrafodelista"/>
        <w:numPr>
          <w:ilvl w:val="2"/>
          <w:numId w:val="3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Si u y v no están en la misma componente</w:t>
      </w:r>
    </w:p>
    <w:p w14:paraId="53BB4438" w14:textId="70EDFE97" w:rsidR="00650524" w:rsidRPr="00650524" w:rsidRDefault="00650524" w:rsidP="00650524">
      <w:pPr>
        <w:pStyle w:val="Prrafodelista"/>
        <w:numPr>
          <w:ilvl w:val="3"/>
          <w:numId w:val="3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Se añade la arista a al árbol de expansión mínima. </w:t>
      </w:r>
    </w:p>
    <w:p w14:paraId="5234FA46" w14:textId="239A9B23" w:rsidR="00650524" w:rsidRPr="00650524" w:rsidRDefault="00650524" w:rsidP="00650524">
      <w:pPr>
        <w:pStyle w:val="Prrafodelista"/>
        <w:numPr>
          <w:ilvl w:val="2"/>
          <w:numId w:val="3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 xml:space="preserve">Se </w:t>
      </w:r>
      <w:r w:rsidRPr="00650524">
        <w:rPr>
          <w:rFonts w:ascii="Arial" w:eastAsia="Times New Roman" w:hAnsi="Arial" w:cs="Arial"/>
          <w:color w:val="000000"/>
          <w:lang w:val="es-MX" w:eastAsia="es-MX"/>
        </w:rPr>
        <w:t>unen las</w:t>
      </w:r>
      <w:r w:rsidRPr="00650524">
        <w:rPr>
          <w:rFonts w:ascii="Arial" w:eastAsia="Times New Roman" w:hAnsi="Arial" w:cs="Arial"/>
          <w:color w:val="000000"/>
          <w:lang w:val="es-MX" w:eastAsia="es-MX"/>
        </w:rPr>
        <w:t xml:space="preserve"> componentes de u y v</w:t>
      </w:r>
    </w:p>
    <w:p w14:paraId="557238C7" w14:textId="20372534" w:rsidR="00650524" w:rsidRPr="00650524" w:rsidRDefault="00650524" w:rsidP="00650524">
      <w:pPr>
        <w:shd w:val="clear" w:color="auto" w:fill="FFFFFF"/>
        <w:ind w:firstLine="720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Fin Si</w:t>
      </w:r>
    </w:p>
    <w:p w14:paraId="19F912F8" w14:textId="77777777" w:rsidR="00650524" w:rsidRPr="00650524" w:rsidRDefault="00650524" w:rsidP="00650524">
      <w:pPr>
        <w:shd w:val="clear" w:color="auto" w:fill="FFFFFF"/>
        <w:ind w:firstLine="720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Fin Para</w:t>
      </w:r>
    </w:p>
    <w:p w14:paraId="0359846C" w14:textId="196ED926" w:rsidR="00650524" w:rsidRPr="00650524" w:rsidRDefault="00650524" w:rsidP="00650524">
      <w:pPr>
        <w:pStyle w:val="Prrafodelista"/>
        <w:numPr>
          <w:ilvl w:val="0"/>
          <w:numId w:val="3"/>
        </w:numPr>
        <w:shd w:val="clear" w:color="auto" w:fill="FFFFFF"/>
        <w:rPr>
          <w:rFonts w:ascii="Arial" w:eastAsia="Times New Roman" w:hAnsi="Arial" w:cs="Arial"/>
          <w:color w:val="000000"/>
          <w:lang w:val="es-MX" w:eastAsia="es-MX"/>
        </w:rPr>
      </w:pPr>
      <w:r w:rsidRPr="00650524">
        <w:rPr>
          <w:rFonts w:ascii="Arial" w:eastAsia="Times New Roman" w:hAnsi="Arial" w:cs="Arial"/>
          <w:color w:val="000000"/>
          <w:lang w:val="es-MX" w:eastAsia="es-MX"/>
        </w:rPr>
        <w:t>Fin Método Kruskal</w:t>
      </w:r>
    </w:p>
    <w:p w14:paraId="02278FB1" w14:textId="7CB5D8EA" w:rsidR="00650524" w:rsidRPr="00650524" w:rsidRDefault="00650524" w:rsidP="00650524">
      <w:pPr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</w:t>
      </w:r>
      <w:r w:rsidRPr="00650524">
        <w:rPr>
          <w:rFonts w:ascii="Arial" w:hAnsi="Arial" w:cs="Arial"/>
          <w:color w:val="000000"/>
          <w:shd w:val="clear" w:color="auto" w:fill="FFFFFF"/>
        </w:rPr>
        <w:t xml:space="preserve">Después de realizar el análisis del código, para el algoritmo de Kruskal, el orden de complejidad computacional temporal es de </w:t>
      </w:r>
      <w:r w:rsidRPr="00650524">
        <w:rPr>
          <w:rFonts w:ascii="Arial" w:hAnsi="Arial" w:cs="Arial"/>
          <w:b/>
          <w:bCs/>
          <w:color w:val="000000"/>
          <w:shd w:val="clear" w:color="auto" w:fill="FFFFFF"/>
        </w:rPr>
        <w:t>O (a log n).</w:t>
      </w:r>
      <w:r w:rsidRPr="00650524">
        <w:rPr>
          <w:rFonts w:ascii="Arial" w:hAnsi="Arial" w:cs="Arial"/>
          <w:color w:val="000000"/>
          <w:shd w:val="clear" w:color="auto" w:fill="FFFFFF"/>
        </w:rPr>
        <w:t xml:space="preserve"> Siendo n el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650524">
        <w:rPr>
          <w:rFonts w:ascii="Arial" w:hAnsi="Arial" w:cs="Arial"/>
          <w:color w:val="000000"/>
          <w:shd w:val="clear" w:color="auto" w:fill="FFFFFF"/>
        </w:rPr>
        <w:t xml:space="preserve">número de vértices y a el número de aristas del grafo. </w:t>
      </w:r>
      <w:r w:rsidRPr="00650524">
        <w:rPr>
          <w:rFonts w:ascii="Arial" w:hAnsi="Arial" w:cs="Arial"/>
          <w:color w:val="000000"/>
          <w:shd w:val="clear" w:color="auto" w:fill="FFFFFF"/>
        </w:rPr>
        <w:t>Este</w:t>
      </w:r>
      <w:r w:rsidRPr="00650524">
        <w:rPr>
          <w:rFonts w:ascii="Arial" w:hAnsi="Arial" w:cs="Arial"/>
          <w:color w:val="000000"/>
          <w:shd w:val="clear" w:color="auto" w:fill="FFFFFF"/>
        </w:rPr>
        <w:t xml:space="preserve"> orden de complejidad es el obtenido al realizar la ordenación de las aristas de menor a mayor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650524">
        <w:rPr>
          <w:rFonts w:ascii="Arial" w:hAnsi="Arial" w:cs="Arial"/>
          <w:color w:val="000000"/>
          <w:shd w:val="clear" w:color="auto" w:fill="FFFFFF"/>
        </w:rPr>
        <w:t>peso.</w:t>
      </w:r>
    </w:p>
    <w:p w14:paraId="688FAB20" w14:textId="4CC482AC" w:rsidR="00852E12" w:rsidRDefault="00852E12" w:rsidP="00852E12">
      <w:pPr>
        <w:pStyle w:val="Ttulo3"/>
        <w:numPr>
          <w:ilvl w:val="0"/>
          <w:numId w:val="2"/>
        </w:numPr>
      </w:pPr>
      <w:r>
        <w:t xml:space="preserve"> Código fuente</w:t>
      </w:r>
    </w:p>
    <w:p w14:paraId="2BAD1050" w14:textId="20B6B189" w:rsidR="00852E12" w:rsidRDefault="00852E12" w:rsidP="00852E12"/>
    <w:p w14:paraId="1BC5A253" w14:textId="57E0E07F" w:rsidR="00640C0D" w:rsidRPr="00640C0D" w:rsidRDefault="00640C0D" w:rsidP="00640C0D">
      <w:pPr>
        <w:pStyle w:val="Ttulo4"/>
        <w:rPr>
          <w:b/>
          <w:bCs/>
        </w:rPr>
      </w:pPr>
      <w:proofErr w:type="spellStart"/>
      <w:r w:rsidRPr="00640C0D">
        <w:rPr>
          <w:b/>
          <w:bCs/>
        </w:rPr>
        <w:t>Main.c</w:t>
      </w:r>
      <w:proofErr w:type="spellEnd"/>
    </w:p>
    <w:p w14:paraId="691144BF" w14:textId="568740B5" w:rsidR="00640C0D" w:rsidRDefault="00640C0D" w:rsidP="00852E12"/>
    <w:p w14:paraId="651AADC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stdio.h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&gt;</w:t>
      </w:r>
    </w:p>
    <w:p w14:paraId="4B89A41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stdlib.h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&gt;</w:t>
      </w:r>
    </w:p>
    <w:p w14:paraId="7A68659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string.h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&gt;</w:t>
      </w:r>
    </w:p>
    <w:p w14:paraId="120F036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"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cabecera.h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"</w:t>
      </w:r>
    </w:p>
    <w:p w14:paraId="6502C92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36EBE09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#define VERTICES 5</w:t>
      </w:r>
    </w:p>
    <w:p w14:paraId="1213F1A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/* run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this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program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using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the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console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pauser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or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add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your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own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getch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,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system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("pause")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or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input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loop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*/</w:t>
      </w:r>
    </w:p>
    <w:p w14:paraId="222948C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4D93F2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argc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argv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[])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D596F2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];</w:t>
      </w:r>
    </w:p>
    <w:p w14:paraId="2B08E6E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grafo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F901D2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6BBB2E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_aristas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9CABE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_ramas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1FA2C8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58A371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26F57B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papelera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485382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5C8629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</w:p>
    <w:p w14:paraId="437A678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"\n\t Algoritmo de Kruskal 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9E2CD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nPara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%d nodos, donde el primero es 0 y el ultimo es %d \n\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1CE74D5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++)</w:t>
      </w:r>
    </w:p>
    <w:p w14:paraId="708DAE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66B9C4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956D90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3D008A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</w:p>
    <w:p w14:paraId="1EE9C4B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++)</w:t>
      </w:r>
    </w:p>
    <w:p w14:paraId="092C819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B7440E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5EB40A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"Ingrese costo(peso) entre los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%d y %d: 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2D1C12D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 %d"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M_Costos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</w:p>
    <w:p w14:paraId="290CC47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9D8C4D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</w:p>
    <w:p w14:paraId="3C04693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la mitad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inf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. de diagonal de matriz</w:t>
      </w:r>
    </w:p>
    <w:p w14:paraId="104609A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9EDF46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M_Costos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j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8C538D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M_Costos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inserto en cola prior .</w:t>
      </w:r>
    </w:p>
    <w:p w14:paraId="7122061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</w:p>
    <w:p w14:paraId="414F86F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22FA05B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correr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CB99EE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"\n IMPRIMO KRUSKAL:\n"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2812264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</w:p>
    <w:p w14:paraId="5B53B00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Imprime todo el grafo de resultado, aun si da inconexo</w:t>
      </w:r>
    </w:p>
    <w:p w14:paraId="34952A3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DCA3A1F" w14:textId="5981CE8E" w:rsidR="00640C0D" w:rsidRDefault="00640C0D" w:rsidP="00640C0D"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33BFB4A" w14:textId="57BF8CA1" w:rsidR="00640C0D" w:rsidRDefault="00640C0D" w:rsidP="00852E12"/>
    <w:p w14:paraId="6A82DA85" w14:textId="431C278B" w:rsidR="00640C0D" w:rsidRDefault="00640C0D" w:rsidP="00640C0D">
      <w:pPr>
        <w:pStyle w:val="Ttulo4"/>
      </w:pPr>
      <w:proofErr w:type="spellStart"/>
      <w:r>
        <w:t>Funciones.c</w:t>
      </w:r>
      <w:proofErr w:type="spellEnd"/>
    </w:p>
    <w:p w14:paraId="2A25D909" w14:textId="09040A6F" w:rsidR="00640C0D" w:rsidRDefault="00640C0D" w:rsidP="00640C0D"/>
    <w:p w14:paraId="04F2AFD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"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cabecera.h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"</w:t>
      </w:r>
    </w:p>
    <w:p w14:paraId="6D51035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#define VERTICES 5</w:t>
      </w:r>
    </w:p>
    <w:p w14:paraId="57FA86A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410BE74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00B4038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Agrega solamente desde el ingreso por teclado y crea el nodo</w:t>
      </w:r>
    </w:p>
    <w:p w14:paraId="14F92E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68C4F9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crearRama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3FD540B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321405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DAF285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3AB9BD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986B28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F7C48C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DFFC7D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8A15D2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17EFB1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2F740A2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1B6882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29248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0EFE05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D7E7CC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8853B2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A3B19D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85A27D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</w:t>
      </w:r>
    </w:p>
    <w:p w14:paraId="65B63BF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B265D2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9D14BE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D59E4D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CACD29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D18A7F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5F00A1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4BFF51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32A39F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5FD8A1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AA6C53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AE9497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2B43CC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78BD94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B1B943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C11115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5D3F66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FA08A2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5CE212D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crearRama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7F91C1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AB8813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*)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malloc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));</w:t>
      </w:r>
    </w:p>
    <w:p w14:paraId="7341FE6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5C9DD6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C3FC1E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4FEED6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2E62F4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3B1A79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177270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5321AD1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DF9E18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64E211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E57F41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F3B67C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5080B7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0AD92F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DEC4F4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DA9EAB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A9EA12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"Arista %d tiene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u %d y v %d con costo de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129A6A1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8E4719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EE645A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30C1B4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27F180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40C9CF4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922F2D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"Arista %d tiene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u %d y v %d con costo de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CCA5C6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A4877E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"El costo total del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es: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392D66B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DCB178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1351AE9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FA2D06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Vacio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423116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05FAFE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1EB103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1D9369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sacar_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51106D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93F5B5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E9FE32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6DA6B7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459B0A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FDC1E7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A897C7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779CFA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min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71F35D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2362728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2D02F3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min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7B0DF3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771548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1C53E7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min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6FA89F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48B92A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987282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11B4AB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min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F0D0D7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2CA6BA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A91461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23A47A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0DAC79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0427355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F34E88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BCA1C5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3AD717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FE7EAB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F23E60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F3BED2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9052EB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6DDAB4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combina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0FF73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2FAA58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4AE3DD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B86068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FB5BBE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59F5F91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eV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C60AF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</w:t>
      </w:r>
    </w:p>
    <w:p w14:paraId="3438E54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cant_aristas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5C0248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7469CD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AFCEF9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</w:p>
    <w:p w14:paraId="447FCF1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cant_aristas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763791E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CE4EC6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54E59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9CB754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aristas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D5F54C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D4509C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C95C25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Si el primer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no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esta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, inserta</w:t>
      </w:r>
    </w:p>
    <w:p w14:paraId="484D0DF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F1CD97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eV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20CEF72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EEB8B7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6D527CA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085928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</w:p>
    <w:p w14:paraId="6F53EA6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153B68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eV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38E158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CDC0C7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20D740A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</w:p>
    <w:p w14:paraId="7CD908C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D32DB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cant_aristas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132E522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312627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357F68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09857C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F6D425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eV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Si el segundo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no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esta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, inserta</w:t>
      </w:r>
    </w:p>
    <w:p w14:paraId="4D97E36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6FB779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827331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//// ESTOY ACA</w:t>
      </w:r>
    </w:p>
    <w:p w14:paraId="62E000C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cant_aristas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4689A8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A06C6A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0FFE6D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eV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44858D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686196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1189A60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8B39FD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"Ambos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estan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va a papelera\n");</w:t>
      </w:r>
    </w:p>
    <w:p w14:paraId="4E076BD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DC02F0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0D9144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2EBE7D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F2A339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109234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69C5B4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0765800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eliminarRama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BECE42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9F9B00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AE363D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07A4B1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EA02B8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))</w:t>
      </w:r>
    </w:p>
    <w:p w14:paraId="41B33A1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3C7EF2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82E757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95E6A2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Elimino el primero</w:t>
      </w:r>
    </w:p>
    <w:p w14:paraId="261BD62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4F36A8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94AF7D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))</w:t>
      </w:r>
    </w:p>
    <w:p w14:paraId="2C12C66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7531CD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aux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A8624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72F0AB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aux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2B9CD3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D038C0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C20C85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00B2372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Si no es el primero</w:t>
      </w:r>
    </w:p>
    <w:p w14:paraId="4FFA979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B95DC6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anterior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Ubico el anterior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en cima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de la lista</w:t>
      </w:r>
    </w:p>
    <w:p w14:paraId="1F349C2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Si es el segundo</w:t>
      </w:r>
    </w:p>
    <w:p w14:paraId="40585ED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93C091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aux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F34C7A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6DB98B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aux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17EC94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7FB602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1A3E7E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 Si no es el segundo</w:t>
      </w:r>
    </w:p>
    <w:p w14:paraId="0805199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6B3429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60EA1E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anterior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A66645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Si es el siguiente</w:t>
      </w:r>
    </w:p>
    <w:p w14:paraId="2523A79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3E0DA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aux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427114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9CFDB8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aux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6252C4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B21352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401E9D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1873FB7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483372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"Termino de buscar\n");</w:t>
      </w:r>
    </w:p>
    <w:p w14:paraId="28E7F07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500030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C80230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ACD232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anterior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AC9836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FC3CFB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"Termino de buscar\n");</w:t>
      </w:r>
    </w:p>
    <w:p w14:paraId="1604F85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7B7556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F5434A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C7585A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395F37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3AAB2B1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3A04CD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"No hay nada para eliminar\n"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7B1E01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DEF1E2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964E72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F03CDD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procesar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FFC2CF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85699C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eliminarRama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D559B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combina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84E241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8CA23B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DC8521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4902CBF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correr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B57D41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3705EE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8F4C67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16F80B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DA9445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1AEC9D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sacar_min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98224F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procesar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0D09B6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DE6947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31D9543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981BA4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buscarEnPapelera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0D3CA8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80E42D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3626EDC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E7BB42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printTXT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"Kruskal.txt"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3ABBB22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"El grafo esta impreso en kruskal.txt en tu carpeta\n");</w:t>
      </w:r>
    </w:p>
    <w:p w14:paraId="4DAE8EE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CAC529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9E920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3F85515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88D75E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"No hay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mas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arbolito para jugar\n"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5F0105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5AF4D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138DE3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DB23C4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9C018B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Si encuentra = 1 es true busca i en ambos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del puntero recorriendo toda la lista</w:t>
      </w:r>
    </w:p>
    <w:p w14:paraId="4981B81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07F40D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CE82C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1F4E9D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BBC797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88C63E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CE286E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verificoAmbosVerices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95E969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CC4527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29C3B6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E9FC3A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22179F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verificoAmbosVerices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951D21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2F503B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C9C2AA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E1DBBE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5BDBE5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2B3B14E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49C9A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6F2859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0FB0B9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9F808E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verificoAmbosVerices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2B7B55F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59DFE2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92D2AE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24D424A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990009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verificoAmbosVerices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2473E22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verificacion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CB87DB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CBC87A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7AC591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79E2E89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102319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C35390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0D8E2A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B7D2F0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C834A5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3C790B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A06D3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resultado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2E16A3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CB501F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7196B3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53250C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VERTICES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++)</w:t>
      </w:r>
    </w:p>
    <w:p w14:paraId="1651C6A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A3DA3E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9C6464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68254A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resultado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0F65C1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resultado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638AF6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7AD1D3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745AB6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6CE718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8E533E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C05478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resultado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1954CB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7AD30C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6A34CE0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6D1DCC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resultado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C0FBB8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resultado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298E4F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E9555F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resultado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20FA3F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D12469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712C205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4E0CC9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F16B9B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</w:t>
      </w:r>
      <w:proofErr w:type="spellStart"/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"Entra a encuentra Lugar en Grafo\n");</w:t>
      </w:r>
    </w:p>
    <w:p w14:paraId="25DF860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cabezas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B25D81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5E0D05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8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resultado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  <w:lang w:val="es-MX"/>
        </w:rPr>
        <w:t>///</w:t>
      </w:r>
    </w:p>
    <w:p w14:paraId="5CA654F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resultado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416E8D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DEE664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++)</w:t>
      </w:r>
    </w:p>
    <w:p w14:paraId="2DD68F3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B41915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3D70A3D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5498F8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resultado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212DDA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8CEBD7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E4852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7910C1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resultado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02893B7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5BB737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34A56C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5F0155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5670816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521267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"No hay que buscar lugar si no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esta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en el grafo\n"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53CE234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62B8E5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0017B7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3EB9EB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0133A0F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verificoAmbosVerices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34B364E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132895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ACCE13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0E9832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95A412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682F71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94D4F5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55E8D83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0BB0D7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2FF9DF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235CC90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997F9E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</w:p>
    <w:p w14:paraId="165A781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7BE098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407FA36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buscarIntMin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7BAD9FA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ED3C58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2D4EAF6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EACD67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7AB91D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C06579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7A5C2DE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D5ABBA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CDDFED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4B872E2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buscarIntMax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1C02DED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52BD94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E3BB70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3E9B53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7DA4DB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CE3F83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60B6193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4F1440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6CB37C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D279D7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grafo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23D0C5D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B43447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ab/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EA758C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504F32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9F0EF9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for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miGrafo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++)</w:t>
      </w:r>
    </w:p>
    <w:p w14:paraId="0B2363C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67B74B1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"Subgrafo %d: 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DC898F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miGrafo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13A1B70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DF7DD2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"\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tCosto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total del grafo: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miGrafo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8EC68A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miGrafo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076B03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45241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"Faltaron aristas para poder formar un grafo conexo\n"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12A70B4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2D68D63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9F009D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8B6B74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4A2ED4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buscarEnPapelera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49756A4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87AE31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papelera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D668CC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23444B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 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printf</w:t>
      </w:r>
      <w:proofErr w:type="spellEnd"/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("Hay para agregar en papelera..\n");</w:t>
      </w:r>
    </w:p>
    <w:p w14:paraId="6A3D6C8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5178A85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CE002A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58D1A43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sacar_min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D95C7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eliminarRama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626385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u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34C05C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68732C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BB3198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0E78D8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minPos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buscarIntMin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E2DA8C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maxPos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buscarIntMax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lugarV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38B06BE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</w:p>
    <w:p w14:paraId="63284AC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maxPos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minPos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1BC936D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149B6B1" w14:textId="588DA1FD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</w:t>
      </w:r>
    </w:p>
    <w:p w14:paraId="53F25CF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free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35CED93" w14:textId="4C8C4638" w:rsidR="00640C0D" w:rsidRDefault="00640C0D" w:rsidP="008D443F">
      <w:pPr>
        <w:autoSpaceDE w:val="0"/>
        <w:autoSpaceDN w:val="0"/>
        <w:adjustRightInd w:val="0"/>
        <w:ind w:left="1440"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buscarEnPapelera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5F13087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839159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40FF64C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maxPos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minPos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20CA156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3A4454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50033A8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6E8C5D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*(&amp;((*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minPos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</w:p>
    <w:p w14:paraId="4AFB054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B0545E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3457D76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8F0845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E1278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15A16C4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CC45C8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*(&amp;(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maxPos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</w:p>
    <w:p w14:paraId="441E745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maxPos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F63255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--;</w:t>
      </w:r>
    </w:p>
    <w:p w14:paraId="799D849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ramaMin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AF3FE2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cant_aristas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6D69F6A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152878B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4CAC4E6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buscarEnPapelera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948FFF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509171B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76C3528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E425DA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printTXT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"Kruskal.txt"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130FFB0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71E253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A85A6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463F7C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A24514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6E4FB49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02CEDDF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printTXT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(&amp;(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)[</w:t>
      </w:r>
      <w:proofErr w:type="gramEnd"/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"Kruskal.txt"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55271F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EXIT_SUCCESS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8EF931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9EACF4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401F465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0ADA46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2C427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"La papelera esta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vacia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y el grafo no es conexo\n"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6A2B9DC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EXIT_FAILURE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650E47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85A594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0D20497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AAF556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printTXT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lista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nombreArchi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12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</w:t>
      </w:r>
    </w:p>
    <w:p w14:paraId="236C8EA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16A9CA5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0AC4BA3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8276E9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BCAAF0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archi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fopen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nombreArchi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"w"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9A9C2B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0A097A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lista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!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NULL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3BE727C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DEDE10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lista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9DE73F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archi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"La arista %d tiene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u %d y v %d de costo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6132A2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8445A0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while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</w:t>
      </w:r>
    </w:p>
    <w:p w14:paraId="613EAC2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3C5F972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puntero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3A35BEF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++;</w:t>
      </w:r>
    </w:p>
    <w:p w14:paraId="3AEB7B0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archi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"La arista %d tiene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u %d y v %d de costo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6DC3E1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+=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-&gt;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7A47FF0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70FB2B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archi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"El costo total es de %d\n"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7048FEF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3B69F85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s-MX"/>
        </w:rPr>
        <w:t>else</w:t>
      </w:r>
      <w:proofErr w:type="spellEnd"/>
    </w:p>
    <w:p w14:paraId="6B68D47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FAC595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archi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"No hay nada en la lista"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01EC0C6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fclose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archi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57A40B2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"Cierro archi\n"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4B4BD0A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"La lista se 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>imprimio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  <w:lang w:val="es-MX"/>
        </w:rPr>
        <w:t xml:space="preserve"> en el archivo %s\n"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nombreArchi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3691459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7B1107D5" w14:textId="4C75EA49" w:rsidR="00640C0D" w:rsidRDefault="00640C0D" w:rsidP="00640C0D">
      <w:pPr>
        <w:rPr>
          <w:rFonts w:ascii="Courier New" w:hAnsi="Courier New" w:cs="Courier New"/>
          <w:b/>
          <w:bCs/>
          <w:color w:val="000080"/>
          <w:sz w:val="20"/>
          <w:szCs w:val="20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</w:p>
    <w:p w14:paraId="62A9DE31" w14:textId="29BDD851" w:rsidR="00640C0D" w:rsidRPr="00640C0D" w:rsidRDefault="00640C0D" w:rsidP="00640C0D">
      <w:pPr>
        <w:pStyle w:val="Ttulo4"/>
        <w:rPr>
          <w:b/>
          <w:bCs/>
          <w:lang w:val="es-MX"/>
        </w:rPr>
      </w:pPr>
    </w:p>
    <w:p w14:paraId="73205F15" w14:textId="340401AC" w:rsidR="00640C0D" w:rsidRDefault="00640C0D" w:rsidP="00640C0D">
      <w:pPr>
        <w:pStyle w:val="Ttulo4"/>
        <w:rPr>
          <w:b/>
          <w:bCs/>
          <w:lang w:val="es-MX"/>
        </w:rPr>
      </w:pPr>
      <w:proofErr w:type="spellStart"/>
      <w:r w:rsidRPr="00640C0D">
        <w:rPr>
          <w:b/>
          <w:bCs/>
          <w:lang w:val="es-MX"/>
        </w:rPr>
        <w:t>Cabecera</w:t>
      </w:r>
      <w:r>
        <w:rPr>
          <w:b/>
          <w:bCs/>
          <w:lang w:val="es-MX"/>
        </w:rPr>
        <w:t>.h</w:t>
      </w:r>
      <w:proofErr w:type="spellEnd"/>
    </w:p>
    <w:p w14:paraId="48C97696" w14:textId="73D724C4" w:rsidR="00640C0D" w:rsidRDefault="00640C0D" w:rsidP="00640C0D">
      <w:pPr>
        <w:rPr>
          <w:lang w:val="es-MX"/>
        </w:rPr>
      </w:pPr>
    </w:p>
    <w:p w14:paraId="6E838DD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stdio.h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&gt;</w:t>
      </w:r>
    </w:p>
    <w:p w14:paraId="47E5079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stdlib.h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&gt;</w:t>
      </w:r>
    </w:p>
    <w:p w14:paraId="3860CBD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#include &lt;</w:t>
      </w:r>
      <w:proofErr w:type="spellStart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string.h</w:t>
      </w:r>
      <w:proofErr w:type="spellEnd"/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&gt;</w:t>
      </w:r>
    </w:p>
    <w:p w14:paraId="7479332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8AD1C0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54198B9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804000"/>
          <w:sz w:val="20"/>
          <w:szCs w:val="20"/>
          <w:highlight w:val="white"/>
          <w:lang w:val="es-MX"/>
        </w:rPr>
        <w:t>#define VERTICES 5</w:t>
      </w:r>
    </w:p>
    <w:p w14:paraId="730DFA0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7A3D98E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struct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_ARISTA</w:t>
      </w:r>
    </w:p>
    <w:p w14:paraId="28200FA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105D1A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74A1A1E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40D8A7F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costo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2B0C25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arista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621C5700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74427B3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struct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_RAMA</w:t>
      </w:r>
    </w:p>
    <w:p w14:paraId="357D82C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2B0F2D7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struct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_ARISTA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004FFCE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struct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_RAMA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7A61F7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B128B4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7176D41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typedef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struct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</w:t>
      </w:r>
    </w:p>
    <w:p w14:paraId="76B3F8A1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{</w:t>
      </w:r>
    </w:p>
    <w:p w14:paraId="71563D2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cant_ramas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476284A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cabezas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];</w:t>
      </w:r>
    </w:p>
    <w:p w14:paraId="13F46E3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costoTotal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2335B4F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cant_aristas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5E6D026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}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70342D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7327851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La uso solamente para 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original // Llama 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crearRama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que genera el nodo</w:t>
      </w:r>
    </w:p>
    <w:p w14:paraId="4E28FD5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crearRama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j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micosto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La uso para insertar rama en lista</w:t>
      </w:r>
    </w:p>
    <w:p w14:paraId="158D0CD7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insertaRamaEnLista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La uso para cuando saco la rama del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y la pongo en el Kruskal o en la papelera</w:t>
      </w:r>
    </w:p>
    <w:p w14:paraId="5F325A1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sacar_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Recorre todo 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y devuelve la arista de costo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minimo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para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despues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procesarla</w:t>
      </w:r>
    </w:p>
    <w:p w14:paraId="29B6F0D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6A42ECD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correr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Llama 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sacar_min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mientras haya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y si se termina y es necesario saca de papelera // Llama a procesar</w:t>
      </w:r>
    </w:p>
    <w:p w14:paraId="24856B9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procesar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nuevaRama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Elimina del viejo y combina en nuevo // Llama a eliminar y a combinar</w:t>
      </w:r>
    </w:p>
    <w:p w14:paraId="2D7D7E7C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eliminarRama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Quita de la lista sin liberar memoria, hace que anterior-&gt;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sig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apunte 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-&gt;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sig</w:t>
      </w:r>
      <w:proofErr w:type="spellEnd"/>
    </w:p>
    <w:p w14:paraId="426A33D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combina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miRama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Agrega si no hay nada, si hay un solo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comun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agrega y manda a papelera si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estan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los dos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vertices</w:t>
      </w:r>
      <w:proofErr w:type="spellEnd"/>
    </w:p>
    <w:p w14:paraId="7F537BF2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buscarEnPapelera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papelera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Trae de la papelera los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minimos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que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habian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sido descartados porque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algun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se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repetia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caso de que en la primera vuelta haya como resultado un grafo inconexo</w:t>
      </w:r>
    </w:p>
    <w:p w14:paraId="40C6DFA3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87E3946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Si encuentra = 1 es true busca un valor en ambos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de cada puntero que recorre</w:t>
      </w:r>
    </w:p>
    <w:p w14:paraId="0D67E9B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Me da 1 por si y 0 por no buscando 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el grafo // Llama a encuentra</w:t>
      </w:r>
    </w:p>
    <w:p w14:paraId="667E605B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lastRenderedPageBreak/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verificoAmbosVerices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puntero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Recorre los punteros de la lista verificando si 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nro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de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esta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cualquiera de los dos</w:t>
      </w:r>
    </w:p>
    <w:p w14:paraId="1943707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encuentraLugarEnGrafo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u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grafo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kruskal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Me devuelve la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posicion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de la lista que tiene un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comun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con el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que agrego</w:t>
      </w:r>
    </w:p>
    <w:p w14:paraId="4B3DF379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2B240ED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buscarIntMin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buscarIntMin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buscarIntMax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son para los casos en que traigo de la papelera una arista con dos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vertices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en listas de diferentes posiciones en el grafo y empalma la lista de menor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con la arista y la arista con la lista de mayor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posicion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, buscando que cuando termine el proceso, la lista completa este en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pos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[0]</w:t>
      </w:r>
    </w:p>
    <w:p w14:paraId="2B718104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buscarIntMax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spellStart"/>
      <w:proofErr w:type="gramEnd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</w:p>
    <w:p w14:paraId="3C6F43C8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388148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arbol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Muestra la lista en consola</w:t>
      </w:r>
    </w:p>
    <w:p w14:paraId="6687E30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imprimirGrafo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grafo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migrafo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Imprime en consola los subgrafos si el resultado es inconexo</w:t>
      </w:r>
    </w:p>
    <w:p w14:paraId="061D1335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24768A4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printTXT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rama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**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lista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char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nombreArchi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  <w:lang w:val="es-MX"/>
        </w:rPr>
        <w:t>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]);</w:t>
      </w:r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                             </w:t>
      </w:r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// Imprime la lista en un archivo .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>txt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  <w:lang w:val="es-MX"/>
        </w:rPr>
        <w:t xml:space="preserve"> // Se usa para imprimir papelera y resultado si hay camino Kruskal</w:t>
      </w:r>
    </w:p>
    <w:p w14:paraId="72A4B90F" w14:textId="77777777" w:rsidR="00640C0D" w:rsidRDefault="00640C0D" w:rsidP="00640C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</w:pPr>
    </w:p>
    <w:p w14:paraId="1FAA6FF6" w14:textId="345C75C7" w:rsidR="00640C0D" w:rsidRPr="00640C0D" w:rsidRDefault="00640C0D" w:rsidP="00640C0D">
      <w:pPr>
        <w:rPr>
          <w:lang w:val="es-MX"/>
        </w:rPr>
      </w:pPr>
      <w:proofErr w:type="spellStart"/>
      <w:r>
        <w:rPr>
          <w:rFonts w:ascii="Courier New" w:hAnsi="Courier New" w:cs="Courier New"/>
          <w:color w:val="8000FF"/>
          <w:sz w:val="20"/>
          <w:szCs w:val="20"/>
          <w:highlight w:val="white"/>
          <w:lang w:val="es-MX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  <w:lang w:val="es-MX"/>
        </w:rPr>
        <w:t>contArista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s-MX"/>
        </w:rPr>
        <w:t>;</w:t>
      </w:r>
    </w:p>
    <w:p w14:paraId="1F802210" w14:textId="3C6EADFB" w:rsidR="00852E12" w:rsidRDefault="00852E12" w:rsidP="00852E12">
      <w:pPr>
        <w:pStyle w:val="Ttulo3"/>
        <w:numPr>
          <w:ilvl w:val="0"/>
          <w:numId w:val="2"/>
        </w:numPr>
      </w:pPr>
      <w:r>
        <w:t xml:space="preserve"> Evidencias</w:t>
      </w:r>
    </w:p>
    <w:p w14:paraId="7D1555A4" w14:textId="2AB3DB14" w:rsidR="008D443F" w:rsidRPr="008D443F" w:rsidRDefault="008D443F" w:rsidP="008D443F">
      <w:r>
        <w:t xml:space="preserve">Al ingresar los datos se crea el archivo con el </w:t>
      </w:r>
      <w:proofErr w:type="spellStart"/>
      <w:r>
        <w:t>kruscal</w:t>
      </w:r>
      <w:proofErr w:type="spellEnd"/>
      <w:r>
        <w:t xml:space="preserve"> ya hecho y el co</w:t>
      </w:r>
      <w:r w:rsidR="00321992">
        <w:t>s</w:t>
      </w:r>
      <w:r>
        <w:t>to total</w:t>
      </w:r>
    </w:p>
    <w:p w14:paraId="31555AC7" w14:textId="4E9B2329" w:rsidR="00906452" w:rsidRDefault="00906452" w:rsidP="00906452">
      <w:r>
        <w:rPr>
          <w:noProof/>
        </w:rPr>
        <w:drawing>
          <wp:inline distT="0" distB="0" distL="0" distR="0" wp14:anchorId="134BF3A6" wp14:editId="7177BCCA">
            <wp:extent cx="5960423" cy="301942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22" t="16021" r="24001" b="26151"/>
                    <a:stretch/>
                  </pic:blipFill>
                  <pic:spPr bwMode="auto">
                    <a:xfrm>
                      <a:off x="0" y="0"/>
                      <a:ext cx="5964539" cy="30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0AD45" w14:textId="45F2FCF2" w:rsidR="008D443F" w:rsidRDefault="008D443F" w:rsidP="00906452">
      <w:r>
        <w:t xml:space="preserve">Aquí lo va haciendo un poco </w:t>
      </w:r>
      <w:proofErr w:type="spellStart"/>
      <w:r>
        <w:t>mas</w:t>
      </w:r>
      <w:proofErr w:type="spellEnd"/>
      <w:r>
        <w:t xml:space="preserve"> detallado</w:t>
      </w:r>
    </w:p>
    <w:p w14:paraId="30A7BD08" w14:textId="739B7EEB" w:rsidR="00906452" w:rsidRPr="00906452" w:rsidRDefault="00906452" w:rsidP="00906452">
      <w:r>
        <w:rPr>
          <w:noProof/>
        </w:rPr>
        <w:lastRenderedPageBreak/>
        <w:drawing>
          <wp:inline distT="0" distB="0" distL="0" distR="0" wp14:anchorId="2F610119" wp14:editId="11FA9589">
            <wp:extent cx="6767830" cy="38049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4FBD" w14:textId="3BCB4A51" w:rsidR="008D443F" w:rsidRDefault="00321992" w:rsidP="00640C0D">
      <w:r>
        <w:rPr>
          <w:noProof/>
        </w:rPr>
        <w:drawing>
          <wp:anchor distT="0" distB="0" distL="114300" distR="114300" simplePos="0" relativeHeight="251660288" behindDoc="0" locked="0" layoutInCell="1" allowOverlap="1" wp14:anchorId="56A85ED0" wp14:editId="7CA82695">
            <wp:simplePos x="0" y="0"/>
            <wp:positionH relativeFrom="column">
              <wp:posOffset>3413760</wp:posOffset>
            </wp:positionH>
            <wp:positionV relativeFrom="paragraph">
              <wp:posOffset>67310</wp:posOffset>
            </wp:positionV>
            <wp:extent cx="3143250" cy="2581569"/>
            <wp:effectExtent l="0" t="0" r="0" b="9525"/>
            <wp:wrapThrough wrapText="bothSides">
              <wp:wrapPolygon edited="0">
                <wp:start x="0" y="0"/>
                <wp:lineTo x="0" y="21520"/>
                <wp:lineTo x="21469" y="21520"/>
                <wp:lineTo x="21469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23" t="17827" r="5067" b="28577"/>
                    <a:stretch/>
                  </pic:blipFill>
                  <pic:spPr bwMode="auto">
                    <a:xfrm>
                      <a:off x="0" y="0"/>
                      <a:ext cx="3143250" cy="25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5C1BD0" w14:textId="77777777" w:rsidR="008D443F" w:rsidRDefault="008D443F" w:rsidP="00640C0D"/>
    <w:p w14:paraId="1A991CD1" w14:textId="5A08E350" w:rsidR="008D443F" w:rsidRDefault="008D443F" w:rsidP="00640C0D"/>
    <w:p w14:paraId="7FD1273D" w14:textId="34795190" w:rsidR="00640C0D" w:rsidRDefault="008D443F" w:rsidP="00640C0D">
      <w:r>
        <w:t>La comprobación con una prueba de escritorio</w:t>
      </w:r>
    </w:p>
    <w:p w14:paraId="76A17CA2" w14:textId="401ABE9B" w:rsidR="008D443F" w:rsidRDefault="008D443F" w:rsidP="00640C0D"/>
    <w:p w14:paraId="7E1FAECA" w14:textId="77777777" w:rsidR="00321992" w:rsidRDefault="00321992" w:rsidP="00640C0D"/>
    <w:p w14:paraId="20D6CD9B" w14:textId="60C770BE" w:rsidR="00321992" w:rsidRDefault="00321992" w:rsidP="00640C0D"/>
    <w:p w14:paraId="1FD5C2A1" w14:textId="77777777" w:rsidR="00321992" w:rsidRDefault="00321992" w:rsidP="00640C0D"/>
    <w:p w14:paraId="7FDC2165" w14:textId="77777777" w:rsidR="00321992" w:rsidRDefault="00321992" w:rsidP="00640C0D"/>
    <w:p w14:paraId="2661C010" w14:textId="01503EAD" w:rsidR="00321992" w:rsidRDefault="00321992" w:rsidP="00640C0D"/>
    <w:p w14:paraId="7E8133CF" w14:textId="3DAD788C" w:rsidR="002B6EFA" w:rsidRDefault="002B6EFA" w:rsidP="00640C0D"/>
    <w:p w14:paraId="42F66AE6" w14:textId="026FE3CF" w:rsidR="002B6EFA" w:rsidRDefault="002B6EFA" w:rsidP="00640C0D"/>
    <w:p w14:paraId="19831F0B" w14:textId="564AAE3B" w:rsidR="002B6EFA" w:rsidRDefault="002B6EFA" w:rsidP="00640C0D"/>
    <w:p w14:paraId="0A0AF7FC" w14:textId="61D83D43" w:rsidR="002B6EFA" w:rsidRDefault="002B6EFA" w:rsidP="00640C0D"/>
    <w:p w14:paraId="3FB30E74" w14:textId="533E4D2F" w:rsidR="002B6EFA" w:rsidRDefault="002B6EFA" w:rsidP="00640C0D"/>
    <w:p w14:paraId="1823E423" w14:textId="33F3C0F2" w:rsidR="002B6EFA" w:rsidRDefault="002B6EFA" w:rsidP="00640C0D"/>
    <w:p w14:paraId="293DE087" w14:textId="45DB6200" w:rsidR="002B6EFA" w:rsidRDefault="002B6EFA" w:rsidP="00640C0D"/>
    <w:p w14:paraId="0C4B745E" w14:textId="45BBEFDF" w:rsidR="002B6EFA" w:rsidRDefault="002B6EFA" w:rsidP="00640C0D"/>
    <w:p w14:paraId="55EE20EB" w14:textId="2B71A838" w:rsidR="002B6EFA" w:rsidRDefault="002B6EFA" w:rsidP="00640C0D"/>
    <w:p w14:paraId="424F45CF" w14:textId="7635EB64" w:rsidR="002B6EFA" w:rsidRDefault="002B6EFA" w:rsidP="00640C0D"/>
    <w:p w14:paraId="0D944954" w14:textId="0CCDC182" w:rsidR="002B6EFA" w:rsidRDefault="002B6EFA" w:rsidP="00640C0D"/>
    <w:p w14:paraId="4C854F39" w14:textId="313D23FC" w:rsidR="002B6EFA" w:rsidRDefault="002B6EFA" w:rsidP="00640C0D"/>
    <w:p w14:paraId="119A5211" w14:textId="684B0FA5" w:rsidR="002B6EFA" w:rsidRDefault="002B6EFA" w:rsidP="00640C0D"/>
    <w:p w14:paraId="22A412FF" w14:textId="0B798340" w:rsidR="002B6EFA" w:rsidRDefault="002B6EFA" w:rsidP="00640C0D"/>
    <w:p w14:paraId="4FACF415" w14:textId="391CAE8F" w:rsidR="002B6EFA" w:rsidRDefault="002B6EFA" w:rsidP="00640C0D"/>
    <w:p w14:paraId="1C617121" w14:textId="613DB5E9" w:rsidR="002B6EFA" w:rsidRDefault="002B6EFA" w:rsidP="00640C0D"/>
    <w:p w14:paraId="17788AF5" w14:textId="06778E48" w:rsidR="002B6EFA" w:rsidRDefault="002B6EFA" w:rsidP="00640C0D"/>
    <w:p w14:paraId="339A1941" w14:textId="39C795D3" w:rsidR="002B6EFA" w:rsidRDefault="002B6EFA" w:rsidP="00640C0D"/>
    <w:p w14:paraId="38CB96DF" w14:textId="7567ACF8" w:rsidR="002B6EFA" w:rsidRDefault="002B6EFA" w:rsidP="00640C0D"/>
    <w:p w14:paraId="25639CA2" w14:textId="797CB41C" w:rsidR="002B6EFA" w:rsidRDefault="002B6EFA" w:rsidP="00640C0D"/>
    <w:p w14:paraId="40169E64" w14:textId="3EC744DC" w:rsidR="002B6EFA" w:rsidRDefault="002B6EFA" w:rsidP="00640C0D"/>
    <w:p w14:paraId="7DA9804A" w14:textId="6AAB84F3" w:rsidR="002B6EFA" w:rsidRDefault="002B6EFA" w:rsidP="00640C0D"/>
    <w:p w14:paraId="51185809" w14:textId="2DF6317B" w:rsidR="002B6EFA" w:rsidRDefault="002B6EFA" w:rsidP="00640C0D"/>
    <w:p w14:paraId="58D4F7DA" w14:textId="7D353A90" w:rsidR="002B6EFA" w:rsidRDefault="002B6EFA" w:rsidP="00640C0D"/>
    <w:p w14:paraId="7E149461" w14:textId="768D46FE" w:rsidR="002B6EFA" w:rsidRDefault="002B6EFA" w:rsidP="00640C0D"/>
    <w:p w14:paraId="7E395F21" w14:textId="77777777" w:rsidR="002B6EFA" w:rsidRDefault="002B6EFA" w:rsidP="00640C0D"/>
    <w:p w14:paraId="5EB411B3" w14:textId="7AD440EA" w:rsidR="008D443F" w:rsidRDefault="008D443F" w:rsidP="00640C0D"/>
    <w:p w14:paraId="16335A8E" w14:textId="225D3726" w:rsidR="00640C0D" w:rsidRDefault="008D443F" w:rsidP="002B6EFA">
      <w:pPr>
        <w:pStyle w:val="Ttulo3"/>
      </w:pPr>
      <w:r>
        <w:t>Segunda prueba</w:t>
      </w:r>
    </w:p>
    <w:p w14:paraId="0A004CC2" w14:textId="3196D499" w:rsidR="002B6EFA" w:rsidRDefault="002B6EFA" w:rsidP="00640C0D"/>
    <w:p w14:paraId="06C8EE0F" w14:textId="6D195EA1" w:rsidR="002B6EFA" w:rsidRDefault="002B6EFA" w:rsidP="00640C0D">
      <w:r>
        <w:rPr>
          <w:noProof/>
        </w:rPr>
        <w:drawing>
          <wp:anchor distT="0" distB="0" distL="114300" distR="114300" simplePos="0" relativeHeight="251661312" behindDoc="1" locked="0" layoutInCell="1" allowOverlap="1" wp14:anchorId="132B11EC" wp14:editId="23BEDF49">
            <wp:simplePos x="0" y="0"/>
            <wp:positionH relativeFrom="column">
              <wp:posOffset>80010</wp:posOffset>
            </wp:positionH>
            <wp:positionV relativeFrom="paragraph">
              <wp:posOffset>282575</wp:posOffset>
            </wp:positionV>
            <wp:extent cx="6767830" cy="3804920"/>
            <wp:effectExtent l="0" t="0" r="0" b="5080"/>
            <wp:wrapTight wrapText="bothSides">
              <wp:wrapPolygon edited="0">
                <wp:start x="0" y="0"/>
                <wp:lineTo x="0" y="21521"/>
                <wp:lineTo x="21523" y="21521"/>
                <wp:lineTo x="2152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A2DD5" w14:textId="77777777" w:rsidR="002B6EFA" w:rsidRPr="00640C0D" w:rsidRDefault="002B6EFA" w:rsidP="00640C0D"/>
    <w:p w14:paraId="764A980E" w14:textId="05B7D0D1" w:rsidR="00852E12" w:rsidRDefault="008D443F" w:rsidP="00852E12">
      <w:r>
        <w:t>Prueba de escritorio para comprobar resultados</w:t>
      </w:r>
    </w:p>
    <w:p w14:paraId="645DC180" w14:textId="77777777" w:rsidR="008D443F" w:rsidRDefault="008D443F" w:rsidP="00852E12">
      <w:pPr>
        <w:rPr>
          <w:noProof/>
        </w:rPr>
      </w:pPr>
    </w:p>
    <w:p w14:paraId="77D28344" w14:textId="78515CB0" w:rsidR="008D443F" w:rsidRDefault="008D443F" w:rsidP="00852E12">
      <w:r>
        <w:rPr>
          <w:noProof/>
        </w:rPr>
        <w:drawing>
          <wp:inline distT="0" distB="0" distL="0" distR="0" wp14:anchorId="457BCC46" wp14:editId="63ED02CA">
            <wp:extent cx="4283417" cy="3324225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8" t="12265" r="6371" b="31314"/>
                    <a:stretch/>
                  </pic:blipFill>
                  <pic:spPr bwMode="auto">
                    <a:xfrm>
                      <a:off x="0" y="0"/>
                      <a:ext cx="4291522" cy="33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CDF2C" w14:textId="4E6A95B7" w:rsidR="008D443F" w:rsidRDefault="008D443F" w:rsidP="00852E12"/>
    <w:p w14:paraId="69FE7B8C" w14:textId="62D6A38B" w:rsidR="008D443F" w:rsidRDefault="008D443F" w:rsidP="00852E12"/>
    <w:p w14:paraId="5F4CE4BC" w14:textId="77777777" w:rsidR="008D443F" w:rsidRDefault="008D443F" w:rsidP="00852E12"/>
    <w:p w14:paraId="097205DB" w14:textId="7AE546EA" w:rsidR="00852E12" w:rsidRDefault="00852E12" w:rsidP="00852E12">
      <w:pPr>
        <w:pStyle w:val="Ttulo3"/>
        <w:numPr>
          <w:ilvl w:val="0"/>
          <w:numId w:val="2"/>
        </w:numPr>
      </w:pPr>
      <w:r>
        <w:t xml:space="preserve"> Referencias </w:t>
      </w:r>
    </w:p>
    <w:p w14:paraId="48DE71A6" w14:textId="18BAC3D9" w:rsidR="00420987" w:rsidRDefault="00420987" w:rsidP="00420987"/>
    <w:p w14:paraId="4FF82DCE" w14:textId="77777777" w:rsidR="00420987" w:rsidRPr="00420987" w:rsidRDefault="00420987" w:rsidP="00420987"/>
    <w:p w14:paraId="70D2B33F" w14:textId="6EE252C8" w:rsidR="00C81A11" w:rsidRDefault="00000000" w:rsidP="00C81A11">
      <w:hyperlink r:id="rId15" w:history="1">
        <w:r w:rsidR="00420987" w:rsidRPr="00F0422D">
          <w:rPr>
            <w:rStyle w:val="Hipervnculo"/>
          </w:rPr>
          <w:t>https://github.com/mcarracedo12/Kruskal/blob/master/Documentacion.pdf</w:t>
        </w:r>
      </w:hyperlink>
    </w:p>
    <w:p w14:paraId="459BE019" w14:textId="77777777" w:rsidR="00420987" w:rsidRPr="00C81A11" w:rsidRDefault="00420987" w:rsidP="00C81A11"/>
    <w:sectPr w:rsidR="00420987" w:rsidRPr="00C81A11" w:rsidSect="00A31A5B">
      <w:footerReference w:type="even" r:id="rId16"/>
      <w:footerReference w:type="default" r:id="rId17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B746C" w14:textId="77777777" w:rsidR="007554F7" w:rsidRDefault="007554F7" w:rsidP="001205A1">
      <w:r>
        <w:separator/>
      </w:r>
    </w:p>
  </w:endnote>
  <w:endnote w:type="continuationSeparator" w:id="0">
    <w:p w14:paraId="1BF795BD" w14:textId="77777777" w:rsidR="007554F7" w:rsidRDefault="007554F7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697884697"/>
      <w:docPartObj>
        <w:docPartGallery w:val="Page Numbers (Bottom of Page)"/>
        <w:docPartUnique/>
      </w:docPartObj>
    </w:sdtPr>
    <w:sdtContent>
      <w:p w14:paraId="1145919A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7B0740">
          <w:rPr>
            <w:rStyle w:val="Nmerodepgina"/>
            <w:noProof/>
            <w:lang w:bidi="es-ES"/>
          </w:rPr>
          <w:t>2</w:t>
        </w:r>
        <w:r>
          <w:rPr>
            <w:rStyle w:val="Nmerodepgina"/>
            <w:lang w:bidi="es-ES"/>
          </w:rPr>
          <w:fldChar w:fldCharType="end"/>
        </w:r>
      </w:p>
    </w:sdtContent>
  </w:sdt>
  <w:p w14:paraId="34EF6C68" w14:textId="77777777" w:rsidR="001205A1" w:rsidRDefault="001205A1" w:rsidP="001205A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041358343"/>
      <w:docPartObj>
        <w:docPartGallery w:val="Page Numbers (Bottom of Page)"/>
        <w:docPartUnique/>
      </w:docPartObj>
    </w:sdtPr>
    <w:sdtContent>
      <w:p w14:paraId="0FF06F5F" w14:textId="77777777" w:rsidR="001205A1" w:rsidRDefault="001205A1" w:rsidP="001739D4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separate"/>
        </w:r>
        <w:r w:rsidR="00A84125">
          <w:rPr>
            <w:rStyle w:val="Nmerodepgina"/>
            <w:noProof/>
            <w:lang w:bidi="es-ES"/>
          </w:rPr>
          <w:t>4</w:t>
        </w:r>
        <w:r>
          <w:rPr>
            <w:rStyle w:val="Nmerodepgina"/>
            <w:lang w:bidi="es-ES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03341601" w14:textId="77777777" w:rsidTr="00A84125">
      <w:tc>
        <w:tcPr>
          <w:tcW w:w="5329" w:type="dxa"/>
        </w:tcPr>
        <w:p w14:paraId="15ED5C04" w14:textId="4546DA0F" w:rsidR="001205A1" w:rsidRPr="001205A1" w:rsidRDefault="00C81A11" w:rsidP="00C66528">
          <w:pPr>
            <w:pStyle w:val="Piedepgina"/>
          </w:pPr>
          <w:r>
            <w:t xml:space="preserve"> </w:t>
          </w:r>
          <w:r w:rsidR="00541B09" w:rsidRPr="00541B09">
            <w:t>Heurísticas voraces</w:t>
          </w:r>
        </w:p>
      </w:tc>
      <w:tc>
        <w:tcPr>
          <w:tcW w:w="5329" w:type="dxa"/>
        </w:tcPr>
        <w:p w14:paraId="4DEFCA63" w14:textId="77777777" w:rsidR="001205A1" w:rsidRPr="001205A1" w:rsidRDefault="001205A1" w:rsidP="00A31A5B">
          <w:pPr>
            <w:pStyle w:val="Piedepgina"/>
          </w:pPr>
        </w:p>
      </w:tc>
    </w:tr>
  </w:tbl>
  <w:p w14:paraId="003CD645" w14:textId="77777777" w:rsidR="001205A1" w:rsidRDefault="001205A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CA5B7" w14:textId="77777777" w:rsidR="007554F7" w:rsidRDefault="007554F7" w:rsidP="001205A1">
      <w:r>
        <w:separator/>
      </w:r>
    </w:p>
  </w:footnote>
  <w:footnote w:type="continuationSeparator" w:id="0">
    <w:p w14:paraId="55B3482D" w14:textId="77777777" w:rsidR="007554F7" w:rsidRDefault="007554F7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E0DFE"/>
    <w:multiLevelType w:val="hybridMultilevel"/>
    <w:tmpl w:val="E80EEE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F1DF7"/>
    <w:multiLevelType w:val="hybridMultilevel"/>
    <w:tmpl w:val="ACEA21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14E2D"/>
    <w:multiLevelType w:val="hybridMultilevel"/>
    <w:tmpl w:val="224AB3B8"/>
    <w:lvl w:ilvl="0" w:tplc="205E26FE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C909F9"/>
    <w:multiLevelType w:val="hybridMultilevel"/>
    <w:tmpl w:val="7634325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473412"/>
    <w:multiLevelType w:val="hybridMultilevel"/>
    <w:tmpl w:val="B314A4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0406694">
    <w:abstractNumId w:val="0"/>
  </w:num>
  <w:num w:numId="2" w16cid:durableId="1520242872">
    <w:abstractNumId w:val="2"/>
  </w:num>
  <w:num w:numId="3" w16cid:durableId="710419214">
    <w:abstractNumId w:val="1"/>
  </w:num>
  <w:num w:numId="4" w16cid:durableId="1185248795">
    <w:abstractNumId w:val="3"/>
  </w:num>
  <w:num w:numId="5" w16cid:durableId="1560825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77F"/>
    <w:rsid w:val="0000352C"/>
    <w:rsid w:val="000C4ED1"/>
    <w:rsid w:val="001205A1"/>
    <w:rsid w:val="001E3F1E"/>
    <w:rsid w:val="002560A5"/>
    <w:rsid w:val="002877E8"/>
    <w:rsid w:val="002B0D15"/>
    <w:rsid w:val="002B6EFA"/>
    <w:rsid w:val="002C451C"/>
    <w:rsid w:val="002D66AF"/>
    <w:rsid w:val="002E7C4E"/>
    <w:rsid w:val="0031055C"/>
    <w:rsid w:val="00321992"/>
    <w:rsid w:val="00340D9A"/>
    <w:rsid w:val="003562FC"/>
    <w:rsid w:val="00371EE1"/>
    <w:rsid w:val="003A798E"/>
    <w:rsid w:val="00420987"/>
    <w:rsid w:val="00425A99"/>
    <w:rsid w:val="00541B09"/>
    <w:rsid w:val="005E6B25"/>
    <w:rsid w:val="005F4F46"/>
    <w:rsid w:val="00640C0D"/>
    <w:rsid w:val="00650524"/>
    <w:rsid w:val="006C60E6"/>
    <w:rsid w:val="006C65EB"/>
    <w:rsid w:val="007554F7"/>
    <w:rsid w:val="007B0740"/>
    <w:rsid w:val="007C1BAB"/>
    <w:rsid w:val="00852E12"/>
    <w:rsid w:val="00862BD0"/>
    <w:rsid w:val="00895DC4"/>
    <w:rsid w:val="008D443F"/>
    <w:rsid w:val="00906452"/>
    <w:rsid w:val="009C616B"/>
    <w:rsid w:val="00A15CF7"/>
    <w:rsid w:val="00A24793"/>
    <w:rsid w:val="00A31A5B"/>
    <w:rsid w:val="00A81248"/>
    <w:rsid w:val="00A84125"/>
    <w:rsid w:val="00C66528"/>
    <w:rsid w:val="00C66BFC"/>
    <w:rsid w:val="00C673F6"/>
    <w:rsid w:val="00C81A11"/>
    <w:rsid w:val="00C915F0"/>
    <w:rsid w:val="00EC4AA3"/>
    <w:rsid w:val="00F6377F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7D63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tulo1">
    <w:name w:val="heading 1"/>
    <w:basedOn w:val="Normal"/>
    <w:next w:val="Normal"/>
    <w:link w:val="Ttulo1Car"/>
    <w:qFormat/>
    <w:rsid w:val="00003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00352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tulo5">
    <w:name w:val="heading 5"/>
    <w:basedOn w:val="Normal"/>
    <w:next w:val="Normal"/>
    <w:link w:val="Ttulo5Car"/>
    <w:uiPriority w:val="4"/>
    <w:qFormat/>
    <w:rsid w:val="00340D9A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00352C"/>
    <w:rPr>
      <w:rFonts w:asciiTheme="majorHAnsi" w:eastAsiaTheme="majorEastAsia" w:hAnsiTheme="majorHAnsi" w:cstheme="majorBidi"/>
      <w:b/>
      <w:color w:val="123869" w:themeColor="accent1"/>
      <w:sz w:val="76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Delimitadorgrfico">
    <w:name w:val="Delimitador gráfico"/>
    <w:basedOn w:val="Normal"/>
    <w:uiPriority w:val="7"/>
    <w:qFormat/>
    <w:rsid w:val="00A81248"/>
    <w:rPr>
      <w:sz w:val="10"/>
    </w:rPr>
  </w:style>
  <w:style w:type="character" w:customStyle="1" w:styleId="Ttulo3Car">
    <w:name w:val="Título 3 Car"/>
    <w:basedOn w:val="Fuentedeprrafopredeter"/>
    <w:link w:val="Ttulo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00352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o">
    <w:name w:val="Texto"/>
    <w:basedOn w:val="Normal"/>
    <w:uiPriority w:val="5"/>
    <w:qFormat/>
    <w:rsid w:val="0000352C"/>
    <w:rPr>
      <w:i/>
      <w:color w:val="000000" w:themeColor="text1"/>
      <w:sz w:val="28"/>
    </w:rPr>
  </w:style>
  <w:style w:type="paragraph" w:styleId="Encabezado">
    <w:name w:val="header"/>
    <w:basedOn w:val="Normal"/>
    <w:link w:val="Encabezado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66528"/>
  </w:style>
  <w:style w:type="paragraph" w:styleId="Piedepgina">
    <w:name w:val="footer"/>
    <w:basedOn w:val="Normal"/>
    <w:link w:val="Piedepgina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merodepgina">
    <w:name w:val="page number"/>
    <w:basedOn w:val="Fuentedeprrafopredeter"/>
    <w:uiPriority w:val="99"/>
    <w:semiHidden/>
    <w:rsid w:val="001205A1"/>
  </w:style>
  <w:style w:type="character" w:customStyle="1" w:styleId="Ttulo5Car">
    <w:name w:val="Título 5 Car"/>
    <w:basedOn w:val="Fuentedeprrafopredeter"/>
    <w:link w:val="Ttulo5"/>
    <w:uiPriority w:val="4"/>
    <w:rsid w:val="00340D9A"/>
    <w:rPr>
      <w:rFonts w:asciiTheme="majorHAnsi" w:eastAsiaTheme="majorEastAsia" w:hAnsiTheme="majorHAnsi" w:cstheme="majorBidi"/>
      <w:b/>
      <w:color w:val="123869" w:themeColor="accent1"/>
      <w:sz w:val="66"/>
    </w:rPr>
  </w:style>
  <w:style w:type="character" w:styleId="Textodelmarcadordeposicin">
    <w:name w:val="Placeholder Text"/>
    <w:basedOn w:val="Fuentedeprrafopredeter"/>
    <w:uiPriority w:val="99"/>
    <w:semiHidden/>
    <w:rsid w:val="00C66528"/>
    <w:rPr>
      <w:color w:val="808080"/>
    </w:rPr>
  </w:style>
  <w:style w:type="character" w:styleId="nfasis">
    <w:name w:val="Emphasis"/>
    <w:basedOn w:val="Fuentedeprrafopredeter"/>
    <w:uiPriority w:val="20"/>
    <w:qFormat/>
    <w:rsid w:val="00FC49AE"/>
    <w:rPr>
      <w:i w:val="0"/>
      <w:iCs/>
      <w:color w:val="00C1C7" w:themeColor="accent2"/>
    </w:rPr>
  </w:style>
  <w:style w:type="paragraph" w:styleId="Cita">
    <w:name w:val="Quote"/>
    <w:basedOn w:val="Normal"/>
    <w:next w:val="Normal"/>
    <w:link w:val="CitaCar"/>
    <w:uiPriority w:val="29"/>
    <w:qFormat/>
    <w:rsid w:val="00340D9A"/>
    <w:pPr>
      <w:spacing w:line="192" w:lineRule="auto"/>
      <w:jc w:val="center"/>
    </w:pPr>
    <w:rPr>
      <w:rFonts w:asciiTheme="majorHAnsi" w:hAnsiTheme="majorHAnsi"/>
      <w:iCs/>
      <w:color w:val="123869" w:themeColor="accent1"/>
      <w:sz w:val="66"/>
    </w:rPr>
  </w:style>
  <w:style w:type="character" w:customStyle="1" w:styleId="CitaCar">
    <w:name w:val="Cita Car"/>
    <w:basedOn w:val="Fuentedeprrafopredeter"/>
    <w:link w:val="Cita"/>
    <w:uiPriority w:val="29"/>
    <w:rsid w:val="00340D9A"/>
    <w:rPr>
      <w:rFonts w:asciiTheme="majorHAnsi" w:hAnsiTheme="majorHAnsi"/>
      <w:iCs/>
      <w:color w:val="123869" w:themeColor="accent1"/>
      <w:sz w:val="66"/>
    </w:rPr>
  </w:style>
  <w:style w:type="character" w:styleId="Hipervnculo">
    <w:name w:val="Hyperlink"/>
    <w:basedOn w:val="Fuentedeprrafopredeter"/>
    <w:uiPriority w:val="99"/>
    <w:semiHidden/>
    <w:rsid w:val="0042098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098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rsid w:val="00420987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5052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MX" w:eastAsia="es-MX"/>
    </w:rPr>
  </w:style>
  <w:style w:type="paragraph" w:styleId="Prrafodelista">
    <w:name w:val="List Paragraph"/>
    <w:basedOn w:val="Normal"/>
    <w:uiPriority w:val="34"/>
    <w:semiHidden/>
    <w:qFormat/>
    <w:rsid w:val="00650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7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github.com/mcarracedo12/Kruskal/blob/master/Documentacion.pdf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blo\AppData\Roaming\Microsoft\Templates\Informe%20del%20estudiante%20de%20Jazz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del estudiante de Jazz</Template>
  <TotalTime>0</TotalTime>
  <Pages>15</Pages>
  <Words>3003</Words>
  <Characters>16518</Characters>
  <Application>Microsoft Office Word</Application>
  <DocSecurity>0</DocSecurity>
  <Lines>137</Lines>
  <Paragraphs>38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2023-01-14T20:12:00Z</dcterms:created>
  <dcterms:modified xsi:type="dcterms:W3CDTF">2023-01-19T23:43:00Z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